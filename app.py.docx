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bookmarkStart w:id="0" w:name="_GoBack"/>
      <w:bookmarkEnd w:id="0"/>
      <w:r>
        <w:rPr>
          <w:u w:color="auto"/>
        </w:rPr>
        <w:t>app.py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sz w:val="28"/>
          <w:u w:color="auto"/>
        </w:rPr>
        <w:t>import streamlit as st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st.set_page_config(page_title="نظام إدارة العمليات - حمودي", page_icon="⚡", layout="centered")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st.title("⚡ نظام إدارة العمليات والبرميتات")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st.write("برنامج سريع ودقيق مطابق تماماً للقواعد المعتمدة للمحطات والآبار.")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st.sidebar.header("⚙️ إعدادات الذكاء الاصطناعي")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ai_provider = st.sidebar.selectbox("اختر المحرك:", ["Gemini", "ChatGPT"])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api_key = st.sidebar.text_input("أدخل الـ API Key:", type="password")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if api_key: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st.sidebar.success("تم الربط بنجاح!")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tab1, tab2 = st.tabs(["📝 قسم التصاريح (Permits)", "🧪 قسم الحقن (Head Injection)"])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with tab1: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st.subheader("إصدار وتوثيق التصاريح (Protocol 88 / 88b)")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station = st.selectbox("المحطة:", ["T.b. 8/1", "T.b. 8/2", "T.b. 6/1", "PETRECO"])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permit_type = st.selectbox("نوع التصريح:", ["Hot Work", "Cold Work", "Gas Clearance"])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permit_no = st.text_input("رقم التصريح:")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task_desc = st.text_area("وصف المهمة:")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manual_date = st.text_input("التاريخ المكتوب بخط اليد:")</w:t>
      </w:r>
      <w:r>
        <w:rPr>
          <w:u w:color="auto"/>
        </w:rPr>
        <w:t>﻿</w:t>
        <w:cr/>
        <w:t>﻿</w:t>
        <w:cr/>
      </w:r>
      <w:r>
        <w:rPr>
          <w:rFonts w:ascii="微软雅黑" w:eastAsia="微软雅黑" w:cs="微软雅黑"/>
          <w:sz w:val="28"/>
          <w:u w:color="auto"/>
        </w:rPr>
        <w:t>    st.markdown("---")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st.markdown("#### قراءات أجهزة الغاز (Gas Test Readings)")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c1, c2 = st.columns(2)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with c1: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h2s = st.text_input("H2S (PPM):", "0")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lel = st.text_input("LEL (%):", "0")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with c2: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o2 = st.text_input("O2 (%):", "20.9")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 = st.text_input("CO (PPM):", "0")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if st.button("إصدار التقرير"):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if not permit_no or not manual_date: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st.error("⚠️ برجاء إدخال رقم التصريح والتاريخ اليدوي.")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else: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report_output = f"""========================================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SAFETY PERMIT REPORT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========================================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Station: {station}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Permit Type: {permit_type}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Permit No: {permit_no}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Task: {task_desc}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Manual Date: {manual_date}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----------------------------------------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Gas Test Results: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H2S: {h2s} PPM | LEL: {lel} %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O2: {o2} % | CO: {co} PPM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========================================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"""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st.code(report_output, language="text")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with tab2: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st.subheader("تقرير حقن المواد الكيميائية (Protocols 10/1&amp;99)")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inj_station = st.selectbox("محطة الحقن:", ["T.b. 8/1", "T.b. 8/2", "T.b. 10/1"])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pump_type = st.selectbox("نوع الطلمبة:", ["Texteam", "Electric"])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scavenger_type = st.selectbox("نوع المادة:", ["EPRI scavenger", "Standard Scavenger"])</w:t>
      </w:r>
      <w:r>
        <w:rPr>
          <w:u w:color="auto"/>
        </w:rPr>
        <w:t>﻿</w:t>
        <w:cr/>
        <w:t>﻿</w:t>
        <w:cr/>
      </w:r>
      <w:r>
        <w:rPr>
          <w:rFonts w:ascii="微软雅黑" w:eastAsia="微软雅黑" w:cs="微软雅黑"/>
          <w:sz w:val="28"/>
          <w:u w:color="auto"/>
        </w:rPr>
        <w:t>    st.markdown("#### إدخال معدلات الآبار بالترتيب الثابت:")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well_1 = st.number_input("بئر رقم 1 (L/day):", min_value=0.0, step=0.1)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well_2 = st.number_input("بئر رقم 2 (L/day):", min_value=0.0, step=0.1)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well_3 = st.number_input("بئر رقم 3 (L/day):", min_value=0.0, step=0.1)</w:t>
      </w:r>
      <w:r>
        <w:rPr>
          <w:u w:color="auto"/>
        </w:rPr>
        <w:t>﻿</w:t>
        <w:cr/>
        <w:t>﻿</w:t>
        <w:cr/>
      </w:r>
      <w:r>
        <w:rPr>
          <w:rFonts w:ascii="微软雅黑" w:eastAsia="微软雅黑" w:cs="微软雅黑"/>
          <w:sz w:val="28"/>
          <w:u w:color="auto"/>
        </w:rPr>
        <w:t>    total_rate = well_1 + well_2 + well_3</w:t>
      </w:r>
      <w:r>
        <w:rPr>
          <w:u w:color="auto"/>
        </w:rPr>
        <w:t>﻿</w:t>
        <w:cr/>
        <w:t>﻿</w:t>
        <w:cr/>
      </w:r>
      <w:r>
        <w:rPr>
          <w:rFonts w:ascii="微软雅黑" w:eastAsia="微软雅黑" w:cs="微软雅黑"/>
          <w:sz w:val="28"/>
          <w:u w:color="auto"/>
        </w:rPr>
        <w:t>    if st.button("حساب التقرير"):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injection_report = f"""========================================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HEAD INJECTION REPORT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========================================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Station: {inj_station}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Pump: {pump_type} | Chemical: {scavenger_type}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----------------------------------------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Well Rates: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Well 1: {well_1} L/day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Well 2: {well_2} L/day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 Well 3: {well_3} L/day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----------------------------------------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Total Actual Rate: {total_rate} L/day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========================================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"""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st.code(injection_report, language="text")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sz w:val="21"/>
    </w:rPr>
  </w:style>
  <w:style w:type="paragraph" w:styleId="1">
    <w:name w:val="heading 1"/>
    <w:basedOn w:val="0"/>
    <w:pPr>
      <w:outlineLvl w:val="0"/>
    </w:pPr>
    <w:rPr>
      <w:b/>
      <w:sz w:val="42"/>
    </w:rPr>
  </w:style>
  <w:style w:type="paragraph" w:styleId="2">
    <w:name w:val="heading 2"/>
    <w:basedOn w:val="0"/>
    <w:pPr>
      <w:outlineLvl w:val="0"/>
    </w:pPr>
    <w:rPr>
      <w:b/>
      <w:sz w:val="31"/>
    </w:rPr>
  </w:style>
  <w:style w:type="paragraph" w:styleId="3">
    <w:name w:val="heading 3"/>
    <w:basedOn w:val="0"/>
    <w:pPr>
      <w:outlineLvl w:val="0"/>
    </w:pPr>
    <w:rPr>
      <w:b/>
      <w:sz w:val="31"/>
    </w:rPr>
  </w:style>
  <w:style w:type="paragraph" w:styleId="4">
    <w:name w:val="heading 4"/>
    <w:basedOn w:val="0"/>
    <w:pPr>
      <w:outlineLvl w:val="0"/>
    </w:pPr>
    <w:rPr>
      <w:b/>
      <w:sz w:val="27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324</Words>
  <Characters>2696</Characters>
  <Lines>96</Lines>
  <Paragraphs>2</Paragraphs>
  <CharactersWithSpaces>3142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٢٠٢٦-١٠-١٤T٠٢:٥٣:٢٩Z</dcterms:modified>
</cp:coreProperties>
</file>